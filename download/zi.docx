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036450" w:rsidRDefault="00A03C78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2019年7月23号伍论贡毕业的I</w:t>
            </w:r>
            <w:r>
              <w:rPr>
                <w:rFonts w:ascii="SimSun" w:eastAsia="SimSun" w:hAnsi="SimSun"/>
                <w:lang w:eastAsia="zh-CN"/>
              </w:rPr>
              <w:t>T</w:t>
            </w:r>
            <w:r>
              <w:rPr>
                <w:rFonts w:ascii="SimSun" w:eastAsia="SimSun" w:hAnsi="SimSun" w:hint="eastAsia"/>
                <w:lang w:eastAsia="zh-CN"/>
              </w:rPr>
              <w:t>研究生。主修企业网络方向，被</w:t>
            </w:r>
            <w:r w:rsidR="00C26EEE">
              <w:rPr>
                <w:rFonts w:ascii="SimSun" w:eastAsia="SimSun" w:hAnsi="SimSun" w:hint="eastAsia"/>
                <w:lang w:eastAsia="zh-CN"/>
              </w:rPr>
              <w:t>要求以</w:t>
            </w:r>
            <w:r>
              <w:rPr>
                <w:rFonts w:ascii="SimSun" w:eastAsia="SimSun" w:hAnsi="SimSun" w:hint="eastAsia"/>
                <w:lang w:eastAsia="zh-CN"/>
              </w:rPr>
              <w:t>全栈工程师</w:t>
            </w:r>
            <w:r w:rsidR="00C26EEE">
              <w:rPr>
                <w:rFonts w:ascii="SimSun" w:eastAsia="SimSun" w:hAnsi="SimSun" w:hint="eastAsia"/>
                <w:lang w:eastAsia="zh-CN"/>
              </w:rPr>
              <w:t>为</w:t>
            </w:r>
            <w:r>
              <w:rPr>
                <w:rFonts w:ascii="SimSun" w:eastAsia="SimSun" w:hAnsi="SimSun" w:hint="eastAsia"/>
                <w:lang w:eastAsia="zh-CN"/>
              </w:rPr>
              <w:t>标准，系统的学习了从前端网页到后端服务器的开发，数据库的开发和使用，</w:t>
            </w:r>
            <w:r w:rsidR="00C26EEE">
              <w:rPr>
                <w:rFonts w:ascii="SimSun" w:eastAsia="SimSun" w:hAnsi="SimSun" w:hint="eastAsia"/>
                <w:lang w:eastAsia="zh-CN"/>
              </w:rPr>
              <w:t>信息安全及测试，</w:t>
            </w:r>
            <w:r>
              <w:rPr>
                <w:rFonts w:ascii="SimSun" w:eastAsia="SimSun" w:hAnsi="SimSun" w:hint="eastAsia"/>
                <w:lang w:eastAsia="zh-CN"/>
              </w:rPr>
              <w:t>主流的分布式计算框架</w:t>
            </w:r>
            <w:r w:rsidR="00C26EEE">
              <w:rPr>
                <w:rFonts w:ascii="SimSun" w:eastAsia="SimSun" w:hAnsi="SimSun" w:hint="eastAsia"/>
                <w:lang w:eastAsia="zh-CN"/>
              </w:rPr>
              <w:t>使用</w:t>
            </w:r>
            <w:r>
              <w:rPr>
                <w:rFonts w:ascii="SimSun" w:eastAsia="SimSun" w:hAnsi="SimSun" w:hint="eastAsia"/>
                <w:lang w:eastAsia="zh-CN"/>
              </w:rPr>
              <w:t>，和</w:t>
            </w:r>
            <w:r w:rsidR="00C26EEE">
              <w:rPr>
                <w:rFonts w:ascii="SimSun" w:eastAsia="SimSun" w:hAnsi="SimSun" w:hint="eastAsia"/>
                <w:lang w:eastAsia="zh-CN"/>
              </w:rPr>
              <w:t>数据挖掘相关的分类聚类算法。</w:t>
            </w:r>
          </w:p>
          <w:p w:rsidR="00C26EEE" w:rsidRDefault="00C26EEE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13162198082</w:t>
            </w:r>
          </w:p>
          <w:p w:rsidR="004D3011" w:rsidRPr="004D3011" w:rsidRDefault="004D3011" w:rsidP="004D3011"/>
          <w:p w:rsidR="004D3011" w:rsidRDefault="004D3011" w:rsidP="004D3011"/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352021150@qq.com</w:t>
            </w:r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842659" w:rsidP="004D3011">
            <w:hyperlink r:id="rId10" w:history="1">
              <w:r w:rsidRPr="00EF37C8">
                <w:rPr>
                  <w:rStyle w:val="Hyperlink"/>
                </w:rPr>
                <w:t>https://xiejiaoonline.github.io</w:t>
              </w:r>
            </w:hyperlink>
          </w:p>
          <w:p w:rsidR="00842659" w:rsidRDefault="00842659" w:rsidP="004D3011"/>
          <w:p w:rsidR="006132A4" w:rsidRPr="004D3011" w:rsidRDefault="006132A4" w:rsidP="004D301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</w:t>
            </w:r>
            <w:r w:rsidR="008971BE" w:rsidRPr="008971BE">
              <w:t>–</w:t>
            </w:r>
            <w:r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12月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</w:t>
            </w:r>
            <w:r w:rsidR="008971BE">
              <w:rPr>
                <w:rFonts w:ascii="SimSun" w:eastAsia="SimSun" w:hAnsi="SimSun" w:hint="eastAsia"/>
                <w:lang w:eastAsia="zh-CN"/>
              </w:rPr>
              <w:t xml:space="preserve"> </w:t>
            </w:r>
            <w:r w:rsidR="008971BE" w:rsidRPr="008971BE">
              <w:t>–</w:t>
            </w:r>
            <w:r w:rsidR="008971BE"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熟悉fiddler</w:t>
            </w:r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Pr="00842659" w:rsidRDefault="00842659" w:rsidP="00842659">
            <w:pPr>
              <w:rPr>
                <w:rFonts w:ascii="SimSun" w:eastAsia="SimSun" w:hAnsi="SimSun"/>
                <w:b/>
                <w:color w:val="0D0D0D" w:themeColor="text1" w:themeTint="F2"/>
                <w:sz w:val="22"/>
                <w:lang w:eastAsia="zh-CN"/>
              </w:rPr>
            </w:pPr>
            <w:r w:rsidRPr="00842659">
              <w:rPr>
                <w:rFonts w:ascii="SimSun" w:eastAsia="SimSun" w:hAnsi="SimSun" w:hint="eastAsia"/>
                <w:b/>
                <w:color w:val="0D0D0D" w:themeColor="text1" w:themeTint="F2"/>
                <w:sz w:val="22"/>
                <w:lang w:eastAsia="zh-CN"/>
              </w:rPr>
              <w:t>实习经历：</w:t>
            </w:r>
          </w:p>
          <w:p w:rsidR="00842659" w:rsidRPr="00842659" w:rsidRDefault="00842659" w:rsidP="00842659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于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2017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12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 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至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 2018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年十一月在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IBAA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带薪实习</w:t>
            </w:r>
          </w:p>
          <w:p w:rsidR="00842659" w:rsidRDefault="00842659" w:rsidP="00842659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隶属于流通处，负责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museum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的信息整理归档，和货物信息的记录及杂事</w:t>
            </w:r>
          </w:p>
          <w:p w:rsidR="00132ED5" w:rsidRDefault="00132ED5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bookmarkStart w:id="0" w:name="_GoBack"/>
            <w:bookmarkEnd w:id="0"/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62120F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120F" w:rsidRDefault="0062120F" w:rsidP="000C45FF">
      <w:r>
        <w:separator/>
      </w:r>
    </w:p>
  </w:endnote>
  <w:endnote w:type="continuationSeparator" w:id="0">
    <w:p w:rsidR="0062120F" w:rsidRDefault="0062120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120F" w:rsidRDefault="0062120F" w:rsidP="000C45FF">
      <w:r>
        <w:separator/>
      </w:r>
    </w:p>
  </w:footnote>
  <w:footnote w:type="continuationSeparator" w:id="0">
    <w:p w:rsidR="0062120F" w:rsidRDefault="0062120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600670"/>
    <w:rsid w:val="00601055"/>
    <w:rsid w:val="006132A4"/>
    <w:rsid w:val="0062120F"/>
    <w:rsid w:val="0062123A"/>
    <w:rsid w:val="0063707D"/>
    <w:rsid w:val="00646E75"/>
    <w:rsid w:val="006771D0"/>
    <w:rsid w:val="00715FCB"/>
    <w:rsid w:val="00743101"/>
    <w:rsid w:val="007775E1"/>
    <w:rsid w:val="007867A0"/>
    <w:rsid w:val="007927F5"/>
    <w:rsid w:val="007B0F42"/>
    <w:rsid w:val="00802CA0"/>
    <w:rsid w:val="0080638B"/>
    <w:rsid w:val="00842659"/>
    <w:rsid w:val="008971BE"/>
    <w:rsid w:val="008F467E"/>
    <w:rsid w:val="009260CD"/>
    <w:rsid w:val="009402B9"/>
    <w:rsid w:val="00952C25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021E"/>
    <w:rsid w:val="00DA1F4D"/>
    <w:rsid w:val="00DD172A"/>
    <w:rsid w:val="00E25A26"/>
    <w:rsid w:val="00E4381A"/>
    <w:rsid w:val="00E55D74"/>
    <w:rsid w:val="00E67E0A"/>
    <w:rsid w:val="00F222D2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C590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xiejiaoonline.github.io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2019-08-28T03:15:00Z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